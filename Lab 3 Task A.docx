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646" w:rsidRDefault="00EE184F">
      <w:pPr>
        <w:rPr>
          <w:lang w:val="en-GB"/>
        </w:rPr>
      </w:pPr>
      <w:r>
        <w:rPr>
          <w:b/>
          <w:sz w:val="28"/>
          <w:szCs w:val="28"/>
          <w:u w:val="single"/>
          <w:lang w:val="en-GB"/>
        </w:rPr>
        <w:t>Lab 3 (Task A)</w:t>
      </w:r>
    </w:p>
    <w:p w:rsidR="00EE184F" w:rsidRPr="00C27D0D" w:rsidRDefault="00C27D0D" w:rsidP="00C27D0D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t>VHDL c</w:t>
      </w:r>
      <w:r w:rsidR="00EE184F" w:rsidRPr="00C27D0D">
        <w:rPr>
          <w:b/>
          <w:u w:val="single"/>
          <w:lang w:val="en-GB"/>
        </w:rPr>
        <w:t>ode</w:t>
      </w:r>
      <w:r>
        <w:rPr>
          <w:b/>
          <w:u w:val="single"/>
          <w:lang w:val="en-GB"/>
        </w:rPr>
        <w:t xml:space="preserve"> for ROM</w:t>
      </w:r>
    </w:p>
    <w:p w:rsidR="00207BAB" w:rsidRPr="00EE184F" w:rsidRDefault="00207BAB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library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0000"/>
          <w:sz w:val="20"/>
          <w:szCs w:val="20"/>
        </w:rPr>
        <w:t>IEEE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use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0000"/>
          <w:sz w:val="20"/>
          <w:szCs w:val="20"/>
        </w:rPr>
        <w:t>IEEE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EE184F">
        <w:rPr>
          <w:rFonts w:ascii="Courier New" w:eastAsia="Times New Roman" w:hAnsi="Courier New" w:cs="Courier New"/>
          <w:color w:val="800000"/>
          <w:sz w:val="20"/>
          <w:szCs w:val="20"/>
        </w:rPr>
        <w:t>STD_LOGIC_1164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use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0000"/>
          <w:sz w:val="20"/>
          <w:szCs w:val="20"/>
        </w:rPr>
        <w:t>IEEE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EE184F">
        <w:rPr>
          <w:rFonts w:ascii="Courier New" w:eastAsia="Times New Roman" w:hAnsi="Courier New" w:cs="Courier New"/>
          <w:color w:val="800000"/>
          <w:sz w:val="20"/>
          <w:szCs w:val="20"/>
        </w:rPr>
        <w:t>NUMERIC_STD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.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ALL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entity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ROM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Port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addr</w:t>
      </w:r>
      <w:proofErr w:type="spellEnd"/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in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color w:val="8000FF"/>
          <w:sz w:val="20"/>
          <w:szCs w:val="20"/>
        </w:rPr>
        <w:t>UNSIGNED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3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downto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fib_</w:t>
      </w:r>
      <w:proofErr w:type="gram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out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out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color w:val="8000FF"/>
          <w:sz w:val="20"/>
          <w:szCs w:val="20"/>
        </w:rPr>
        <w:t>STD_LOGIC_VECTOR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7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downto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));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end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ROM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architecture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Behavioral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of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ROM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type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ROM_Array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is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array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to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15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of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color w:val="8000FF"/>
          <w:sz w:val="20"/>
          <w:szCs w:val="20"/>
        </w:rPr>
        <w:t>std_logic_vector</w:t>
      </w:r>
      <w:proofErr w:type="spell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7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downto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constant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Fibonacci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ROM_Array</w:t>
      </w:r>
      <w:proofErr w:type="spell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:=(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--Assignment of Fibonacci numbers to corresponding array address in ascending order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0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"00000000"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--0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--1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2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--1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3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"00000010"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--2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4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"00000011"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--3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5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"00000101"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--5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6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"00001000"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--8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7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"00001101"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--13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8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"00010101"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--21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9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</w:t>
      </w:r>
      <w:proofErr w:type="gram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"00100010"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--34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10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"00110111"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--55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11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"01011001"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--89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12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"10010000"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--144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r w:rsidRPr="00EE184F">
        <w:rPr>
          <w:rFonts w:ascii="Courier New" w:eastAsia="Times New Roman" w:hAnsi="Courier New" w:cs="Courier New"/>
          <w:color w:val="FF8000"/>
          <w:sz w:val="20"/>
          <w:szCs w:val="20"/>
        </w:rPr>
        <w:t>13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"11101001"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,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--233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</w:t>
      </w: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others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=&gt;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808080"/>
          <w:sz w:val="20"/>
          <w:szCs w:val="20"/>
        </w:rPr>
        <w:t>"00000000"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--For other remaining values = 0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begin</w:t>
      </w:r>
      <w:proofErr w:type="gramEnd"/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fib_out</w:t>
      </w:r>
      <w:proofErr w:type="spell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&lt;=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gram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Fibonacci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proofErr w:type="spellStart"/>
      <w:proofErr w:type="gramEnd"/>
      <w:r w:rsidRPr="00EE184F">
        <w:rPr>
          <w:rFonts w:ascii="Courier New" w:eastAsia="Times New Roman" w:hAnsi="Courier New" w:cs="Courier New"/>
          <w:b/>
          <w:bCs/>
          <w:color w:val="0080FF"/>
          <w:sz w:val="20"/>
          <w:szCs w:val="20"/>
        </w:rPr>
        <w:t>to_integer</w:t>
      </w:r>
      <w:proofErr w:type="spell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(</w:t>
      </w:r>
      <w:proofErr w:type="spellStart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>addr</w:t>
      </w:r>
      <w:proofErr w:type="spellEnd"/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));</w:t>
      </w:r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r w:rsidRPr="00EE184F">
        <w:rPr>
          <w:rFonts w:ascii="Courier New" w:eastAsia="Times New Roman" w:hAnsi="Courier New" w:cs="Courier New"/>
          <w:color w:val="008000"/>
          <w:sz w:val="20"/>
          <w:szCs w:val="20"/>
        </w:rPr>
        <w:t>--Output corresponding Fibonacci number to the address called,</w:t>
      </w: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EE184F" w:rsidRPr="00EE184F" w:rsidRDefault="00EE184F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EE184F">
        <w:rPr>
          <w:rFonts w:ascii="Courier New" w:eastAsia="Times New Roman" w:hAnsi="Courier New" w:cs="Courier New"/>
          <w:b/>
          <w:bCs/>
          <w:color w:val="0000FF"/>
          <w:sz w:val="20"/>
          <w:szCs w:val="20"/>
        </w:rPr>
        <w:t>end</w:t>
      </w:r>
      <w:proofErr w:type="gramEnd"/>
      <w:r w:rsidRPr="00EE184F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Behavioral</w:t>
      </w:r>
      <w:r w:rsidRPr="00EE184F">
        <w:rPr>
          <w:rFonts w:ascii="Courier New" w:eastAsia="Times New Roman" w:hAnsi="Courier New" w:cs="Courier New"/>
          <w:b/>
          <w:bCs/>
          <w:color w:val="000080"/>
          <w:sz w:val="20"/>
          <w:szCs w:val="20"/>
        </w:rPr>
        <w:t>;</w:t>
      </w:r>
    </w:p>
    <w:p w:rsidR="00C27D0D" w:rsidRDefault="00C27D0D" w:rsidP="00C27D0D">
      <w:pPr>
        <w:rPr>
          <w:b/>
          <w:u w:val="single"/>
          <w:lang w:val="en-GB"/>
        </w:rPr>
      </w:pPr>
    </w:p>
    <w:p w:rsidR="00C27D0D" w:rsidRDefault="00C27D0D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br w:type="page"/>
      </w:r>
    </w:p>
    <w:p w:rsidR="00C27D0D" w:rsidRPr="00C27D0D" w:rsidRDefault="00C27D0D" w:rsidP="00C27D0D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lastRenderedPageBreak/>
        <w:t>VHDL c</w:t>
      </w:r>
      <w:r w:rsidRPr="00C27D0D">
        <w:rPr>
          <w:b/>
          <w:u w:val="single"/>
          <w:lang w:val="en-GB"/>
        </w:rPr>
        <w:t>ode</w:t>
      </w:r>
      <w:r>
        <w:rPr>
          <w:b/>
          <w:u w:val="single"/>
          <w:lang w:val="en-GB"/>
        </w:rPr>
        <w:t xml:space="preserve"> for counter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library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C27D0D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STD_LOGIC_1164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C27D0D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NUMERIC_STD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entity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counter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C27D0D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--clock input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spellStart"/>
      <w:proofErr w:type="gram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C27D0D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--reset signal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gram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count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C27D0D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 enable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addr_</w:t>
      </w:r>
      <w:proofErr w:type="gram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out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C27D0D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UNSIGNED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));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--counter output (address)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counter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architecture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Behavioral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of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counter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--internal counter signal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UNSIGNED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  <w:proofErr w:type="gramEnd"/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 process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count_proc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  <w:proofErr w:type="gramEnd"/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--on rising edge of clock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b/>
          <w:bCs/>
          <w:color w:val="0080FF"/>
          <w:sz w:val="20"/>
          <w:szCs w:val="20"/>
          <w:lang w:val="en-GB" w:eastAsia="en-GB"/>
        </w:rPr>
        <w:t>rising_edge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then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--if reset is high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'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then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--set count to zero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others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else</w:t>
      </w:r>
      <w:proofErr w:type="gramEnd"/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--if count is high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'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then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--if the counter has reached the end of the address range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808080"/>
          <w:sz w:val="20"/>
          <w:szCs w:val="20"/>
          <w:lang w:val="en-GB" w:eastAsia="en-GB"/>
        </w:rPr>
        <w:t>"1101"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then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--counter should loop around to 0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others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else</w:t>
      </w:r>
      <w:proofErr w:type="gramEnd"/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--counter should increment by one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+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if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</w:t>
      </w: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count_proc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C27D0D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--connect the output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addr_out</w:t>
      </w:r>
      <w:proofErr w:type="spell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count_signal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C27D0D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C27D0D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Behavioral</w:t>
      </w:r>
      <w:proofErr w:type="spellEnd"/>
      <w:r w:rsidRPr="00C27D0D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C27D0D" w:rsidRPr="00C27D0D" w:rsidRDefault="00C27D0D" w:rsidP="00C27D0D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C27D0D" w:rsidRDefault="00C27D0D" w:rsidP="00C27D0D">
      <w:pPr>
        <w:rPr>
          <w:b/>
          <w:u w:val="single"/>
          <w:lang w:val="en-GB"/>
        </w:rPr>
      </w:pPr>
    </w:p>
    <w:p w:rsidR="00C27D0D" w:rsidRDefault="00C27D0D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br w:type="page"/>
      </w:r>
    </w:p>
    <w:p w:rsidR="00207BAB" w:rsidRPr="00C27D0D" w:rsidRDefault="00C27D0D" w:rsidP="00C27D0D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lastRenderedPageBreak/>
        <w:t>VHDL c</w:t>
      </w:r>
      <w:r w:rsidRPr="00C27D0D">
        <w:rPr>
          <w:b/>
          <w:u w:val="single"/>
          <w:lang w:val="en-GB"/>
        </w:rPr>
        <w:t>ode</w:t>
      </w:r>
      <w:r>
        <w:rPr>
          <w:b/>
          <w:u w:val="single"/>
          <w:lang w:val="en-GB"/>
        </w:rPr>
        <w:t xml:space="preserve"> for top level system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library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207BAB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STD_LOGIC_1164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207BAB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NUMERIC_STD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entity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count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out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STD_LOGIC_VECTOR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7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architecture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Behavioral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of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deb_rst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deb_count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fib_addr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UNSIGNED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--uses </w:t>
      </w:r>
      <w:proofErr w:type="spellStart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debouncer</w:t>
      </w:r>
      <w:proofErr w:type="spellEnd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component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debouncer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Sig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Sig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--uses counter component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counter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count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addr_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out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UNSIGNED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--uses ROM component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ROM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UNSIGNED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out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std_logic_vector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7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</w:t>
      </w:r>
      <w:proofErr w:type="spellStart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debouncer</w:t>
      </w:r>
      <w:proofErr w:type="spellEnd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for the reset input button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debouncerRst</w:t>
      </w:r>
      <w:proofErr w:type="spellEnd"/>
      <w:proofErr w:type="gram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debouncer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map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Sig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Deb_Sig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deb_rst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</w:t>
      </w:r>
      <w:proofErr w:type="spellStart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debouncer</w:t>
      </w:r>
      <w:proofErr w:type="spellEnd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for the count input button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debouncerCount</w:t>
      </w:r>
      <w:proofErr w:type="spellEnd"/>
      <w:proofErr w:type="gram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debouncer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map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Sig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Deb_Sig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deb_count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--Counter (0-13) for generating addresses for rom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counter0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counter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map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deb_rst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deb_count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addr_out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fib_addr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</w:t>
      </w:r>
      <w:proofErr w:type="spellStart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fibonacci</w:t>
      </w:r>
      <w:proofErr w:type="spellEnd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rom, takes an address and provides the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fibonacci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number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fib_rom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ROM </w:t>
      </w:r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map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addr</w:t>
      </w:r>
      <w:proofErr w:type="spellEnd"/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fib_addr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fib_out</w:t>
      </w:r>
      <w:proofErr w:type="spell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fib_out</w:t>
      </w:r>
      <w:proofErr w:type="spellEnd"/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207BAB" w:rsidRPr="00207BAB" w:rsidRDefault="00207BAB" w:rsidP="00207BA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proofErr w:type="gramStart"/>
      <w:r w:rsidRPr="00207BAB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207BAB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Behavioral</w:t>
      </w:r>
      <w:proofErr w:type="spellEnd"/>
      <w:r w:rsidRPr="00207BAB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207BAB" w:rsidRPr="00207BAB" w:rsidRDefault="00207BAB" w:rsidP="00EE184F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D74544" w:rsidRDefault="00D74544">
      <w:pPr>
        <w:rPr>
          <w:u w:val="single"/>
          <w:lang w:val="en-GB"/>
        </w:rPr>
      </w:pPr>
      <w:r>
        <w:rPr>
          <w:u w:val="single"/>
          <w:lang w:val="en-GB"/>
        </w:rPr>
        <w:br w:type="page"/>
      </w:r>
    </w:p>
    <w:p w:rsidR="00EE184F" w:rsidRPr="00D74544" w:rsidRDefault="00EE184F" w:rsidP="00D74544">
      <w:pPr>
        <w:rPr>
          <w:b/>
          <w:u w:val="single"/>
          <w:lang w:val="en-GB"/>
        </w:rPr>
      </w:pPr>
      <w:proofErr w:type="spellStart"/>
      <w:r w:rsidRPr="00D74544">
        <w:rPr>
          <w:b/>
          <w:u w:val="single"/>
          <w:lang w:val="en-GB"/>
        </w:rPr>
        <w:lastRenderedPageBreak/>
        <w:t>Testbench</w:t>
      </w:r>
      <w:proofErr w:type="spellEnd"/>
      <w:r w:rsidRPr="00D74544">
        <w:rPr>
          <w:b/>
          <w:u w:val="single"/>
          <w:lang w:val="en-GB"/>
        </w:rPr>
        <w:t xml:space="preserve"> Code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LIBRARY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proofErr w:type="spellEnd"/>
      <w:proofErr w:type="gram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120169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std_logic_1164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USE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ieee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120169">
        <w:rPr>
          <w:rFonts w:ascii="Courier New" w:eastAsia="Times New Roman" w:hAnsi="Courier New" w:cs="Courier New"/>
          <w:color w:val="800000"/>
          <w:sz w:val="20"/>
          <w:szCs w:val="20"/>
          <w:lang w:val="en-GB" w:eastAsia="en-GB"/>
        </w:rPr>
        <w:t>numeric_std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.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ALL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ENTITY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fibonacci_system_tb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fibonacci_system_tb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ARCHITECTURE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behavior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OF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fibonacci_system_tb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IS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-- Component Declaration for the Unit </w:t>
      </w:r>
      <w:proofErr w:type="gramStart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Under</w:t>
      </w:r>
      <w:proofErr w:type="gramEnd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Test (UUT)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</w:t>
      </w:r>
      <w:proofErr w:type="spellEnd"/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proofErr w:type="gramEnd"/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count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IN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out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OUT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std_logic_vector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7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COMPONENT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--Inputs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--Outputs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signal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fib_out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std_logic_vector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7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downto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 Clock period definitions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constant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8000FF"/>
          <w:sz w:val="20"/>
          <w:szCs w:val="20"/>
          <w:lang w:val="en-GB" w:eastAsia="en-GB"/>
        </w:rPr>
        <w:t>time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ns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-- Instantiate the Unit </w:t>
      </w:r>
      <w:proofErr w:type="gramStart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Under</w:t>
      </w:r>
      <w:proofErr w:type="gramEnd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Test (UUT)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uut</w:t>
      </w:r>
      <w:proofErr w:type="spellEnd"/>
      <w:proofErr w:type="gram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fibonacci_system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PORT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MAP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(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,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fib_out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=&gt;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fib_out</w:t>
      </w:r>
      <w:proofErr w:type="spellEnd"/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);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 Clock process definitions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clk_process</w:t>
      </w:r>
      <w:proofErr w:type="spell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  <w:proofErr w:type="gramEnd"/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  <w:proofErr w:type="gramEnd"/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/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2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/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2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 Stimulus process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stim_proc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begin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-- </w:t>
      </w:r>
      <w:proofErr w:type="gramStart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hold</w:t>
      </w:r>
      <w:proofErr w:type="gramEnd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 reset state for 100 ns.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100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ns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 xml:space="preserve">--Reset the system (wait for 2 clock periods because of </w:t>
      </w:r>
      <w:proofErr w:type="spellStart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debouncer</w:t>
      </w:r>
      <w:proofErr w:type="spellEnd"/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)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2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2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--Advance by one count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--test second reset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2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spellStart"/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rst</w:t>
      </w:r>
      <w:proofErr w:type="spellEnd"/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r w:rsidRPr="00120169">
        <w:rPr>
          <w:rFonts w:ascii="Courier New" w:eastAsia="Times New Roman" w:hAnsi="Courier New" w:cs="Courier New"/>
          <w:color w:val="008000"/>
          <w:sz w:val="20"/>
          <w:szCs w:val="20"/>
          <w:lang w:val="en-GB" w:eastAsia="en-GB"/>
        </w:rPr>
        <w:t>--keep counting forever to loop through the numbers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COUNT_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LOOP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: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loop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1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count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&lt;=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'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0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'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for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proofErr w:type="spellStart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>clk_period</w:t>
      </w:r>
      <w:proofErr w:type="spell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*</w:t>
      </w:r>
      <w:r w:rsidRPr="00120169">
        <w:rPr>
          <w:rFonts w:ascii="Courier New" w:eastAsia="Times New Roman" w:hAnsi="Courier New" w:cs="Courier New"/>
          <w:color w:val="FF8000"/>
          <w:sz w:val="20"/>
          <w:szCs w:val="20"/>
          <w:lang w:val="en-GB" w:eastAsia="en-GB"/>
        </w:rPr>
        <w:t>3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loop</w:t>
      </w: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COUNT_LOOP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     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lastRenderedPageBreak/>
        <w:t xml:space="preserve">   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wait</w:t>
      </w:r>
      <w:proofErr w:type="gramEnd"/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  </w:t>
      </w:r>
      <w:proofErr w:type="gramStart"/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proofErr w:type="gramEnd"/>
      <w:r w:rsidRPr="00120169"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  <w:t xml:space="preserve"> </w:t>
      </w: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process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</w:p>
    <w:p w:rsidR="00120169" w:rsidRPr="00120169" w:rsidRDefault="00120169" w:rsidP="0012016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val="en-GB" w:eastAsia="en-GB"/>
        </w:rPr>
      </w:pPr>
      <w:r w:rsidRPr="00120169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val="en-GB" w:eastAsia="en-GB"/>
        </w:rPr>
        <w:t>END</w:t>
      </w:r>
      <w:r w:rsidRPr="00120169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val="en-GB" w:eastAsia="en-GB"/>
        </w:rPr>
        <w:t>;</w:t>
      </w:r>
    </w:p>
    <w:p w:rsidR="00E735C6" w:rsidRDefault="00E735C6">
      <w:pPr>
        <w:rPr>
          <w:u w:val="single"/>
          <w:lang w:val="en-GB"/>
        </w:rPr>
      </w:pPr>
      <w:bookmarkStart w:id="0" w:name="_GoBack"/>
      <w:bookmarkEnd w:id="0"/>
    </w:p>
    <w:p w:rsidR="000B0910" w:rsidRDefault="000B0910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br w:type="page"/>
      </w:r>
    </w:p>
    <w:p w:rsidR="00641408" w:rsidRPr="00143C70" w:rsidRDefault="00641408" w:rsidP="00641408">
      <w:pPr>
        <w:rPr>
          <w:b/>
          <w:u w:val="single"/>
          <w:lang w:val="en-GB"/>
        </w:rPr>
      </w:pPr>
      <w:r w:rsidRPr="00143C70">
        <w:rPr>
          <w:b/>
          <w:u w:val="single"/>
          <w:lang w:val="en-GB"/>
        </w:rPr>
        <w:lastRenderedPageBreak/>
        <w:t>UCF file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color w:val="008000"/>
          <w:sz w:val="20"/>
          <w:szCs w:val="20"/>
          <w:lang w:val="en-GB"/>
        </w:rPr>
      </w:pPr>
      <w:r w:rsidRPr="00641408">
        <w:rPr>
          <w:rFonts w:ascii="Courier New" w:hAnsi="Courier New" w:cs="Courier New"/>
          <w:color w:val="008000"/>
          <w:sz w:val="20"/>
          <w:szCs w:val="20"/>
          <w:lang w:val="en-GB"/>
        </w:rPr>
        <w:t xml:space="preserve"># </w:t>
      </w:r>
      <w:proofErr w:type="spellStart"/>
      <w:r w:rsidRPr="00641408">
        <w:rPr>
          <w:rFonts w:ascii="Courier New" w:hAnsi="Courier New" w:cs="Courier New"/>
          <w:color w:val="008000"/>
          <w:sz w:val="20"/>
          <w:szCs w:val="20"/>
          <w:lang w:val="en-GB"/>
        </w:rPr>
        <w:t>PlanAhead</w:t>
      </w:r>
      <w:proofErr w:type="spellEnd"/>
      <w:r w:rsidRPr="00641408">
        <w:rPr>
          <w:rFonts w:ascii="Courier New" w:hAnsi="Courier New" w:cs="Courier New"/>
          <w:color w:val="008000"/>
          <w:sz w:val="20"/>
          <w:szCs w:val="20"/>
          <w:lang w:val="en-GB"/>
        </w:rPr>
        <w:t xml:space="preserve"> Generated physical constraints </w:t>
      </w:r>
    </w:p>
    <w:p w:rsidR="00207BAB" w:rsidRPr="00207BAB" w:rsidRDefault="00207BAB" w:rsidP="00C27D0D">
      <w:pPr>
        <w:spacing w:after="0" w:line="240" w:lineRule="auto"/>
        <w:rPr>
          <w:rFonts w:ascii="Courier New" w:hAnsi="Courier New" w:cs="Courier New"/>
          <w:b/>
          <w:color w:val="0000FF"/>
          <w:sz w:val="20"/>
          <w:szCs w:val="20"/>
          <w:lang w:val="en-GB"/>
        </w:rPr>
      </w:pP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NET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>"</w:t>
      </w:r>
      <w:proofErr w:type="spellStart"/>
      <w:r w:rsidRPr="00207BAB">
        <w:rPr>
          <w:rFonts w:ascii="Courier New" w:hAnsi="Courier New" w:cs="Courier New"/>
          <w:b/>
          <w:sz w:val="20"/>
          <w:szCs w:val="20"/>
          <w:lang w:val="en-GB"/>
        </w:rPr>
        <w:t>clk</w:t>
      </w:r>
      <w:proofErr w:type="spellEnd"/>
      <w:r w:rsidRPr="00207BAB">
        <w:rPr>
          <w:rFonts w:ascii="Courier New" w:hAnsi="Courier New" w:cs="Courier New"/>
          <w:b/>
          <w:sz w:val="20"/>
          <w:szCs w:val="20"/>
          <w:lang w:val="en-GB"/>
        </w:rPr>
        <w:t xml:space="preserve">" 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LOC =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>L15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;</w:t>
      </w:r>
    </w:p>
    <w:p w:rsidR="00207BAB" w:rsidRPr="00207BAB" w:rsidRDefault="00207BAB" w:rsidP="00C27D0D">
      <w:pPr>
        <w:spacing w:after="0" w:line="240" w:lineRule="auto"/>
        <w:rPr>
          <w:rFonts w:ascii="Courier New" w:hAnsi="Courier New" w:cs="Courier New"/>
          <w:b/>
          <w:color w:val="0000FF"/>
          <w:sz w:val="20"/>
          <w:szCs w:val="20"/>
          <w:lang w:val="en-GB"/>
        </w:rPr>
      </w:pP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NET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 xml:space="preserve">"count" 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LOC =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>F5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;</w:t>
      </w:r>
    </w:p>
    <w:p w:rsidR="00207BAB" w:rsidRDefault="00207BAB" w:rsidP="00C27D0D">
      <w:pPr>
        <w:spacing w:after="0" w:line="240" w:lineRule="auto"/>
        <w:rPr>
          <w:rFonts w:ascii="Courier New" w:hAnsi="Courier New" w:cs="Courier New"/>
          <w:b/>
          <w:color w:val="0000FF"/>
          <w:sz w:val="20"/>
          <w:szCs w:val="20"/>
          <w:lang w:val="en-GB"/>
        </w:rPr>
      </w:pP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NET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>"</w:t>
      </w:r>
      <w:proofErr w:type="spellStart"/>
      <w:r w:rsidRPr="00207BAB">
        <w:rPr>
          <w:rFonts w:ascii="Courier New" w:hAnsi="Courier New" w:cs="Courier New"/>
          <w:b/>
          <w:sz w:val="20"/>
          <w:szCs w:val="20"/>
          <w:lang w:val="en-GB"/>
        </w:rPr>
        <w:t>rst</w:t>
      </w:r>
      <w:proofErr w:type="spellEnd"/>
      <w:r w:rsidRPr="00207BAB">
        <w:rPr>
          <w:rFonts w:ascii="Courier New" w:hAnsi="Courier New" w:cs="Courier New"/>
          <w:b/>
          <w:sz w:val="20"/>
          <w:szCs w:val="20"/>
          <w:lang w:val="en-GB"/>
        </w:rPr>
        <w:t xml:space="preserve">" 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 xml:space="preserve">LOC = </w:t>
      </w:r>
      <w:r w:rsidRPr="00207BAB">
        <w:rPr>
          <w:rFonts w:ascii="Courier New" w:hAnsi="Courier New" w:cs="Courier New"/>
          <w:b/>
          <w:sz w:val="20"/>
          <w:szCs w:val="20"/>
          <w:lang w:val="en-GB"/>
        </w:rPr>
        <w:t>T15</w:t>
      </w:r>
      <w:r w:rsidRPr="00207BAB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0]"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U18;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1]"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M14;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2]"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N14;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3]"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L14;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4]"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M13;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5]"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D4;</w:t>
      </w:r>
    </w:p>
    <w:p w:rsidR="00641408" w:rsidRP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6]"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P16;</w:t>
      </w:r>
    </w:p>
    <w:p w:rsidR="00641408" w:rsidRDefault="00641408" w:rsidP="00C27D0D">
      <w:pPr>
        <w:spacing w:after="0" w:line="240" w:lineRule="auto"/>
        <w:rPr>
          <w:rFonts w:ascii="Courier New" w:hAnsi="Courier New" w:cs="Courier New"/>
          <w:sz w:val="20"/>
          <w:szCs w:val="20"/>
          <w:lang w:val="en-GB"/>
        </w:rPr>
      </w:pP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NET</w:t>
      </w:r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 "</w:t>
      </w:r>
      <w:proofErr w:type="spellStart"/>
      <w:r w:rsidRPr="00641408">
        <w:rPr>
          <w:rFonts w:ascii="Courier New" w:hAnsi="Courier New" w:cs="Courier New"/>
          <w:sz w:val="20"/>
          <w:szCs w:val="20"/>
          <w:lang w:val="en-GB"/>
        </w:rPr>
        <w:t>fib_</w:t>
      </w:r>
      <w:proofErr w:type="gramStart"/>
      <w:r w:rsidRPr="00641408">
        <w:rPr>
          <w:rFonts w:ascii="Courier New" w:hAnsi="Courier New" w:cs="Courier New"/>
          <w:sz w:val="20"/>
          <w:szCs w:val="20"/>
          <w:lang w:val="en-GB"/>
        </w:rPr>
        <w:t>out</w:t>
      </w:r>
      <w:proofErr w:type="spellEnd"/>
      <w:r w:rsidRPr="00641408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641408">
        <w:rPr>
          <w:rFonts w:ascii="Courier New" w:hAnsi="Courier New" w:cs="Courier New"/>
          <w:sz w:val="20"/>
          <w:szCs w:val="20"/>
          <w:lang w:val="en-GB"/>
        </w:rPr>
        <w:t xml:space="preserve">7]" </w:t>
      </w:r>
      <w:r w:rsidRPr="00641408">
        <w:rPr>
          <w:rFonts w:ascii="Courier New" w:hAnsi="Courier New" w:cs="Courier New"/>
          <w:b/>
          <w:color w:val="0000FF"/>
          <w:sz w:val="20"/>
          <w:szCs w:val="20"/>
          <w:lang w:val="en-GB"/>
        </w:rPr>
        <w:t>LOC</w:t>
      </w:r>
      <w:r w:rsidRPr="00641408">
        <w:rPr>
          <w:rFonts w:ascii="Courier New" w:hAnsi="Courier New" w:cs="Courier New"/>
          <w:color w:val="0000FF"/>
          <w:sz w:val="20"/>
          <w:szCs w:val="20"/>
          <w:lang w:val="en-GB"/>
        </w:rPr>
        <w:t xml:space="preserve"> </w:t>
      </w:r>
      <w:r w:rsidRPr="00641408">
        <w:rPr>
          <w:rFonts w:ascii="Courier New" w:hAnsi="Courier New" w:cs="Courier New"/>
          <w:sz w:val="20"/>
          <w:szCs w:val="20"/>
          <w:lang w:val="en-GB"/>
        </w:rPr>
        <w:t>= N12;</w:t>
      </w:r>
    </w:p>
    <w:p w:rsidR="00C27D0D" w:rsidRPr="00143C70" w:rsidRDefault="00C27D0D" w:rsidP="00C27D0D">
      <w:pPr>
        <w:spacing w:after="0" w:line="240" w:lineRule="auto"/>
        <w:rPr>
          <w:b/>
          <w:u w:val="single"/>
          <w:lang w:val="en-GB"/>
        </w:rPr>
      </w:pPr>
    </w:p>
    <w:p w:rsidR="00BE3E12" w:rsidRDefault="00BE3E12" w:rsidP="006414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3E12" w:rsidRDefault="00BE3E12" w:rsidP="006414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3E12" w:rsidRDefault="00BE3E12" w:rsidP="0064140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E3E12" w:rsidRPr="00641408" w:rsidRDefault="00BE3E12" w:rsidP="0064140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0910" w:rsidRDefault="000B0910">
      <w:pPr>
        <w:rPr>
          <w:b/>
          <w:u w:val="single"/>
          <w:lang w:val="en-GB"/>
        </w:rPr>
      </w:pPr>
      <w:r>
        <w:rPr>
          <w:b/>
          <w:u w:val="single"/>
          <w:lang w:val="en-GB"/>
        </w:rPr>
        <w:br w:type="page"/>
      </w:r>
    </w:p>
    <w:p w:rsidR="00BE3E12" w:rsidRPr="00143C70" w:rsidRDefault="00BE3E12" w:rsidP="00BE3E12">
      <w:pPr>
        <w:rPr>
          <w:b/>
          <w:u w:val="single"/>
          <w:lang w:val="en-GB"/>
        </w:rPr>
      </w:pPr>
      <w:r w:rsidRPr="00143C70">
        <w:rPr>
          <w:b/>
          <w:u w:val="single"/>
          <w:lang w:val="en-GB"/>
        </w:rPr>
        <w:lastRenderedPageBreak/>
        <w:t>Simulation</w:t>
      </w:r>
    </w:p>
    <w:p w:rsidR="000B0910" w:rsidRDefault="000B0910">
      <w:pPr>
        <w:rPr>
          <w:b/>
          <w:u w:val="single"/>
          <w:lang w:val="en-GB"/>
        </w:rPr>
      </w:pPr>
      <w:r>
        <w:rPr>
          <w:noProof/>
          <w:lang w:val="en-GB" w:eastAsia="en-GB"/>
        </w:rPr>
        <w:drawing>
          <wp:inline distT="0" distB="0" distL="0" distR="0" wp14:anchorId="1A10F918" wp14:editId="1830CBFD">
            <wp:extent cx="8867955" cy="1194306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1173" t="10446" r="50773" b="73374"/>
                    <a:stretch/>
                  </pic:blipFill>
                  <pic:spPr bwMode="auto">
                    <a:xfrm>
                      <a:off x="0" y="0"/>
                      <a:ext cx="8937388" cy="1203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u w:val="single"/>
          <w:lang w:val="en-GB"/>
        </w:rPr>
        <w:br w:type="page"/>
      </w:r>
    </w:p>
    <w:p w:rsidR="000B0910" w:rsidRPr="00143C70" w:rsidRDefault="000B0910" w:rsidP="000B0910">
      <w:pPr>
        <w:rPr>
          <w:b/>
          <w:u w:val="single"/>
          <w:lang w:val="en-GB"/>
        </w:rPr>
      </w:pPr>
      <w:r w:rsidRPr="00143C70">
        <w:rPr>
          <w:b/>
          <w:u w:val="single"/>
          <w:lang w:val="en-GB"/>
        </w:rPr>
        <w:lastRenderedPageBreak/>
        <w:t>HDL synthesis report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*                           HDL Synthesis                               *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Synthesizing Unit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fibonacci_system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&gt;.</w:t>
      </w:r>
      <w:proofErr w:type="gramEnd"/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Related source file is "C:\Users\</w:t>
      </w:r>
      <w:r>
        <w:rPr>
          <w:rFonts w:ascii="Courier New" w:eastAsia="Times New Roman" w:hAnsi="Courier New" w:cs="Courier New"/>
          <w:sz w:val="20"/>
          <w:szCs w:val="20"/>
        </w:rPr>
        <w:t>*******</w:t>
      </w:r>
      <w:r w:rsidRPr="00270B3E">
        <w:rPr>
          <w:rFonts w:ascii="Courier New" w:eastAsia="Times New Roman" w:hAnsi="Courier New" w:cs="Courier New"/>
          <w:sz w:val="20"/>
          <w:szCs w:val="20"/>
        </w:rPr>
        <w:t>\Digital_Electronics_Labs\Lab3_TaskA\fibonacci_system.vhd".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Summary: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no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macro.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Unit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fibonacci_system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 synthesized.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Synthesizing Unit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Debouncer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&gt;.</w:t>
      </w:r>
      <w:proofErr w:type="gramEnd"/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Related source file is "C:\Users\</w:t>
      </w:r>
      <w:r>
        <w:rPr>
          <w:rFonts w:ascii="Courier New" w:eastAsia="Times New Roman" w:hAnsi="Courier New" w:cs="Courier New"/>
          <w:sz w:val="20"/>
          <w:szCs w:val="20"/>
        </w:rPr>
        <w:t>*******</w:t>
      </w:r>
      <w:r w:rsidRPr="00270B3E">
        <w:rPr>
          <w:rFonts w:ascii="Courier New" w:eastAsia="Times New Roman" w:hAnsi="Courier New" w:cs="Courier New"/>
          <w:sz w:val="20"/>
          <w:szCs w:val="20"/>
        </w:rPr>
        <w:t>\Digital_Electronics_Labs\Lab3_TaskA\debouncer.vhd".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1-bit register for signal &lt;Q1&gt;.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1-bit register for signal &lt;Q2&gt;.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1-bit register for signal &lt;Q0&gt;.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Summary: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inferred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  3 D-type flip-flop(s).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Unit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Debouncer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 synthesized.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Synthesizing Unit &lt;counter&gt;.</w:t>
      </w:r>
      <w:proofErr w:type="gramEnd"/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Related source file is "C:\Users\</w:t>
      </w:r>
      <w:r>
        <w:rPr>
          <w:rFonts w:ascii="Courier New" w:eastAsia="Times New Roman" w:hAnsi="Courier New" w:cs="Courier New"/>
          <w:sz w:val="20"/>
          <w:szCs w:val="20"/>
        </w:rPr>
        <w:t>*******</w:t>
      </w:r>
      <w:r w:rsidRPr="00270B3E">
        <w:rPr>
          <w:rFonts w:ascii="Courier New" w:eastAsia="Times New Roman" w:hAnsi="Courier New" w:cs="Courier New"/>
          <w:sz w:val="20"/>
          <w:szCs w:val="20"/>
        </w:rPr>
        <w:t>\Digital_Electronics_Labs\Lab3_TaskA\counter.vhd".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4-bit register for signal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count_signal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4-bit adder for signal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count_</w:t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signal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>3]_GND_6_o_add_1_OUT&gt; created at line 1241.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Summary: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inferred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  1 Adder/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Subtractor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(s).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inferred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  4 D-type flip-flop(s).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Unit &lt;counter&gt; synthesized.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Synthesizing Unit &lt;ROM&gt;.</w:t>
      </w:r>
      <w:proofErr w:type="gramEnd"/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Related source file is "C:\Users\</w:t>
      </w:r>
      <w:r>
        <w:rPr>
          <w:rFonts w:ascii="Courier New" w:eastAsia="Times New Roman" w:hAnsi="Courier New" w:cs="Courier New"/>
          <w:sz w:val="20"/>
          <w:szCs w:val="20"/>
        </w:rPr>
        <w:t>*******</w:t>
      </w:r>
      <w:r w:rsidRPr="00270B3E">
        <w:rPr>
          <w:rFonts w:ascii="Courier New" w:eastAsia="Times New Roman" w:hAnsi="Courier New" w:cs="Courier New"/>
          <w:sz w:val="20"/>
          <w:szCs w:val="20"/>
        </w:rPr>
        <w:t>\Digital_Electronics_Labs\Lab3_TaskA\ROM.vhd".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Found 16x8-bit Read Only RAM for signal &lt;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fib_out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>&gt;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Summary: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ab/>
      </w:r>
      <w:proofErr w:type="gramStart"/>
      <w:r w:rsidRPr="00270B3E">
        <w:rPr>
          <w:rFonts w:ascii="Courier New" w:eastAsia="Times New Roman" w:hAnsi="Courier New" w:cs="Courier New"/>
          <w:sz w:val="20"/>
          <w:szCs w:val="20"/>
        </w:rPr>
        <w:t>inferred</w:t>
      </w:r>
      <w:proofErr w:type="gram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  1 RAM(s).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Unit &lt;ROM&gt; synthesized.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HDL Synthesis Report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Macro Statistics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# RAMs                                                 : 1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16x8-bit single-port Read Only RAM                    : 1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lastRenderedPageBreak/>
        <w:t># Adders/</w:t>
      </w:r>
      <w:proofErr w:type="spellStart"/>
      <w:r w:rsidRPr="00270B3E">
        <w:rPr>
          <w:rFonts w:ascii="Courier New" w:eastAsia="Times New Roman" w:hAnsi="Courier New" w:cs="Courier New"/>
          <w:sz w:val="20"/>
          <w:szCs w:val="20"/>
        </w:rPr>
        <w:t>Subtractors</w:t>
      </w:r>
      <w:proofErr w:type="spellEnd"/>
      <w:r w:rsidRPr="00270B3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: 1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4-bit adder                                           : 1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# Registers                                            : 7</w:t>
      </w: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1-bit register                                        : 6</w:t>
      </w:r>
    </w:p>
    <w:p w:rsidR="000B0910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 xml:space="preserve"> 4-bit register                                        : 1</w:t>
      </w:r>
    </w:p>
    <w:p w:rsidR="000B0910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B0910" w:rsidRPr="00270B3E" w:rsidRDefault="000B0910" w:rsidP="000B0910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0B3E">
        <w:rPr>
          <w:rFonts w:ascii="Courier New" w:eastAsia="Times New Roman" w:hAnsi="Courier New" w:cs="Courier New"/>
          <w:sz w:val="20"/>
          <w:szCs w:val="20"/>
        </w:rPr>
        <w:t>=========================================================================</w:t>
      </w:r>
    </w:p>
    <w:p w:rsidR="000B0910" w:rsidRPr="00641408" w:rsidRDefault="000B0910" w:rsidP="00641408">
      <w:pPr>
        <w:rPr>
          <w:u w:val="single"/>
          <w:lang w:val="en-GB"/>
        </w:rPr>
      </w:pPr>
    </w:p>
    <w:sectPr w:rsidR="000B0910" w:rsidRPr="00641408" w:rsidSect="00BE3E1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5840" w:h="12240" w:orient="landscape"/>
      <w:pgMar w:top="806" w:right="994" w:bottom="72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0910" w:rsidRDefault="000B0910" w:rsidP="002F677D">
      <w:pPr>
        <w:spacing w:after="0" w:line="240" w:lineRule="auto"/>
      </w:pPr>
      <w:r>
        <w:separator/>
      </w:r>
    </w:p>
  </w:endnote>
  <w:endnote w:type="continuationSeparator" w:id="0">
    <w:p w:rsidR="000B0910" w:rsidRDefault="000B0910" w:rsidP="002F6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0910" w:rsidRDefault="000B0910" w:rsidP="002F677D">
      <w:pPr>
        <w:spacing w:after="0" w:line="240" w:lineRule="auto"/>
      </w:pPr>
      <w:r>
        <w:separator/>
      </w:r>
    </w:p>
  </w:footnote>
  <w:footnote w:type="continuationSeparator" w:id="0">
    <w:p w:rsidR="000B0910" w:rsidRDefault="000B0910" w:rsidP="002F67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Header"/>
    </w:pPr>
    <w:r>
      <w:t xml:space="preserve">Further Digital Electronics </w:t>
    </w:r>
    <w:r>
      <w:tab/>
      <w:t>VHDL</w:t>
    </w:r>
    <w:r>
      <w:tab/>
    </w:r>
    <w:proofErr w:type="spellStart"/>
    <w:r>
      <w:t>Gianluca</w:t>
    </w:r>
    <w:proofErr w:type="spellEnd"/>
    <w:r>
      <w:t xml:space="preserve"> </w:t>
    </w:r>
    <w:proofErr w:type="spellStart"/>
    <w:r>
      <w:t>Tempesti</w:t>
    </w:r>
    <w:proofErr w:type="spellEnd"/>
    <w:r>
      <w:tab/>
    </w:r>
    <w:r>
      <w:tab/>
    </w:r>
    <w:r>
      <w:tab/>
    </w:r>
    <w:r>
      <w:tab/>
      <w:t xml:space="preserve">Y1400261 &amp; </w:t>
    </w:r>
    <w:r w:rsidRPr="00E560C5">
      <w:t>Y1481319</w:t>
    </w:r>
  </w:p>
  <w:p w:rsidR="000B0910" w:rsidRDefault="000B091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0910" w:rsidRDefault="000B09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184F"/>
    <w:rsid w:val="000B0910"/>
    <w:rsid w:val="000E6286"/>
    <w:rsid w:val="00120169"/>
    <w:rsid w:val="00143C70"/>
    <w:rsid w:val="00207BAB"/>
    <w:rsid w:val="00270B3E"/>
    <w:rsid w:val="002F677D"/>
    <w:rsid w:val="00641408"/>
    <w:rsid w:val="00BC1781"/>
    <w:rsid w:val="00BE3E12"/>
    <w:rsid w:val="00C27D0D"/>
    <w:rsid w:val="00D74544"/>
    <w:rsid w:val="00DF5646"/>
    <w:rsid w:val="00E10DD5"/>
    <w:rsid w:val="00E560C5"/>
    <w:rsid w:val="00E735C6"/>
    <w:rsid w:val="00EE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0">
    <w:name w:val="sc0"/>
    <w:basedOn w:val="DefaultParagraphFont"/>
    <w:rsid w:val="00EE184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DefaultParagraphFont"/>
    <w:rsid w:val="00EE184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21">
    <w:name w:val="sc121"/>
    <w:basedOn w:val="DefaultParagraphFont"/>
    <w:rsid w:val="00EE184F"/>
    <w:rPr>
      <w:rFonts w:ascii="Courier New" w:hAnsi="Courier New" w:cs="Courier New" w:hint="default"/>
      <w:color w:val="800000"/>
      <w:sz w:val="20"/>
      <w:szCs w:val="20"/>
    </w:rPr>
  </w:style>
  <w:style w:type="character" w:customStyle="1" w:styleId="sc51">
    <w:name w:val="sc51"/>
    <w:basedOn w:val="DefaultParagraphFont"/>
    <w:rsid w:val="00EE184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">
    <w:name w:val="sc6"/>
    <w:basedOn w:val="DefaultParagraphFont"/>
    <w:rsid w:val="00EE184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EE184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31">
    <w:name w:val="sc131"/>
    <w:basedOn w:val="DefaultParagraphFont"/>
    <w:rsid w:val="00EE184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31">
    <w:name w:val="sc31"/>
    <w:basedOn w:val="DefaultParagraphFont"/>
    <w:rsid w:val="00EE184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41">
    <w:name w:val="sc41"/>
    <w:basedOn w:val="DefaultParagraphFont"/>
    <w:rsid w:val="00EE184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11">
    <w:name w:val="sc111"/>
    <w:basedOn w:val="DefaultParagraphFont"/>
    <w:rsid w:val="00641408"/>
    <w:rPr>
      <w:rFonts w:ascii="Courier New" w:hAnsi="Courier New" w:cs="Courier New" w:hint="default"/>
      <w:b/>
      <w:bCs/>
      <w:color w:val="0080F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E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77D"/>
  </w:style>
  <w:style w:type="paragraph" w:styleId="Footer">
    <w:name w:val="footer"/>
    <w:basedOn w:val="Normal"/>
    <w:link w:val="FooterChar"/>
    <w:uiPriority w:val="99"/>
    <w:unhideWhenUsed/>
    <w:rsid w:val="002F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77D"/>
  </w:style>
  <w:style w:type="character" w:customStyle="1" w:styleId="sc14">
    <w:name w:val="sc14"/>
    <w:basedOn w:val="DefaultParagraphFont"/>
    <w:rsid w:val="00C27D0D"/>
    <w:rPr>
      <w:rFonts w:ascii="Courier New" w:hAnsi="Courier New" w:cs="Courier New" w:hint="default"/>
      <w:color w:val="00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0">
    <w:name w:val="sc0"/>
    <w:basedOn w:val="DefaultParagraphFont"/>
    <w:rsid w:val="00EE184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DefaultParagraphFont"/>
    <w:rsid w:val="00EE184F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21">
    <w:name w:val="sc121"/>
    <w:basedOn w:val="DefaultParagraphFont"/>
    <w:rsid w:val="00EE184F"/>
    <w:rPr>
      <w:rFonts w:ascii="Courier New" w:hAnsi="Courier New" w:cs="Courier New" w:hint="default"/>
      <w:color w:val="800000"/>
      <w:sz w:val="20"/>
      <w:szCs w:val="20"/>
    </w:rPr>
  </w:style>
  <w:style w:type="character" w:customStyle="1" w:styleId="sc51">
    <w:name w:val="sc51"/>
    <w:basedOn w:val="DefaultParagraphFont"/>
    <w:rsid w:val="00EE184F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">
    <w:name w:val="sc6"/>
    <w:basedOn w:val="DefaultParagraphFont"/>
    <w:rsid w:val="00EE184F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efaultParagraphFont"/>
    <w:rsid w:val="00EE184F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31">
    <w:name w:val="sc131"/>
    <w:basedOn w:val="DefaultParagraphFont"/>
    <w:rsid w:val="00EE184F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31">
    <w:name w:val="sc31"/>
    <w:basedOn w:val="DefaultParagraphFont"/>
    <w:rsid w:val="00EE184F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41">
    <w:name w:val="sc41"/>
    <w:basedOn w:val="DefaultParagraphFont"/>
    <w:rsid w:val="00EE184F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11">
    <w:name w:val="sc111"/>
    <w:basedOn w:val="DefaultParagraphFont"/>
    <w:rsid w:val="00641408"/>
    <w:rPr>
      <w:rFonts w:ascii="Courier New" w:hAnsi="Courier New" w:cs="Courier New" w:hint="default"/>
      <w:b/>
      <w:bCs/>
      <w:color w:val="0080F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3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3E1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F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677D"/>
  </w:style>
  <w:style w:type="paragraph" w:styleId="Footer">
    <w:name w:val="footer"/>
    <w:basedOn w:val="Normal"/>
    <w:link w:val="FooterChar"/>
    <w:uiPriority w:val="99"/>
    <w:unhideWhenUsed/>
    <w:rsid w:val="002F67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77D"/>
  </w:style>
  <w:style w:type="character" w:customStyle="1" w:styleId="sc14">
    <w:name w:val="sc14"/>
    <w:basedOn w:val="DefaultParagraphFont"/>
    <w:rsid w:val="00C27D0D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3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9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8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3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655E7C-962E-4066-84F2-6C95E25B1A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D4E6CE3A.dotm</Template>
  <TotalTime>140</TotalTime>
  <Pages>12</Pages>
  <Words>1300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York</Company>
  <LinksUpToDate>false</LinksUpToDate>
  <CharactersWithSpaces>8696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Amit Ramjali</dc:creator>
  <cp:lastModifiedBy>Daniel Bailey</cp:lastModifiedBy>
  <cp:revision>7</cp:revision>
  <dcterms:created xsi:type="dcterms:W3CDTF">2015-02-04T14:27:00Z</dcterms:created>
  <dcterms:modified xsi:type="dcterms:W3CDTF">2015-02-12T13:57:00Z</dcterms:modified>
</cp:coreProperties>
</file>